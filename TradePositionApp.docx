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99A1" w14:textId="0C1E3D64" w:rsidR="005C6D45" w:rsidRDefault="0008017E">
      <w:pPr>
        <w:pStyle w:val="Title"/>
        <w:rPr>
          <w:sz w:val="72"/>
          <w:szCs w:val="72"/>
        </w:rPr>
      </w:pPr>
      <w:r>
        <w:rPr>
          <w:sz w:val="72"/>
          <w:szCs w:val="72"/>
        </w:rPr>
        <w:t>Trafigura</w:t>
      </w:r>
    </w:p>
    <w:p w14:paraId="7EF6D7A1" w14:textId="5364C2C6" w:rsidR="005C6D45" w:rsidRDefault="0008017E" w:rsidP="00F12302">
      <w:pPr>
        <w:pStyle w:val="Subtitle"/>
      </w:pPr>
      <w:bookmarkStart w:id="0" w:name="_Hlk487785372"/>
      <w:bookmarkEnd w:id="0"/>
      <w:r>
        <w:t>Trade position app</w:t>
      </w:r>
    </w:p>
    <w:p w14:paraId="3296139A" w14:textId="4F1240CA" w:rsidR="005C6D45" w:rsidRDefault="00F12302" w:rsidP="001D4F4C">
      <w:pPr>
        <w:pStyle w:val="Heading1"/>
      </w:pPr>
      <w:r>
        <w:t>Add Transaction</w:t>
      </w:r>
    </w:p>
    <w:p w14:paraId="7A3AD615" w14:textId="3E33D765" w:rsidR="00B2757F" w:rsidRDefault="00B2757F" w:rsidP="00175643">
      <w:r w:rsidRPr="00250860">
        <w:drawing>
          <wp:inline distT="0" distB="0" distL="0" distR="0" wp14:anchorId="65DB0997" wp14:editId="1F0BE623">
            <wp:extent cx="5929745" cy="2287270"/>
            <wp:effectExtent l="0" t="0" r="0" b="0"/>
            <wp:docPr id="91808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88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814" cy="229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BD42" w14:textId="15CD2616" w:rsidR="003407A9" w:rsidRDefault="00F12302" w:rsidP="00175643">
      <w:r w:rsidRPr="00F12302">
        <w:rPr>
          <w:noProof/>
        </w:rPr>
        <w:drawing>
          <wp:inline distT="0" distB="0" distL="0" distR="0" wp14:anchorId="5FE6836B" wp14:editId="49FCD334">
            <wp:extent cx="5789695" cy="3027218"/>
            <wp:effectExtent l="0" t="0" r="1905" b="1905"/>
            <wp:docPr id="197509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95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3515" cy="303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8F91" w14:textId="77777777" w:rsidR="00B2757F" w:rsidRDefault="00B2757F" w:rsidP="00175643"/>
    <w:p w14:paraId="1ED8BB43" w14:textId="77777777" w:rsidR="00787AB4" w:rsidRDefault="00787AB4" w:rsidP="00175643"/>
    <w:p w14:paraId="14AA9D97" w14:textId="61052318" w:rsidR="00787AB4" w:rsidRDefault="00347D07" w:rsidP="00175643">
      <w:r w:rsidRPr="00347D07">
        <w:lastRenderedPageBreak/>
        <w:drawing>
          <wp:inline distT="0" distB="0" distL="0" distR="0" wp14:anchorId="1D2036BF" wp14:editId="776443E3">
            <wp:extent cx="5382491" cy="4206764"/>
            <wp:effectExtent l="0" t="0" r="8890" b="3810"/>
            <wp:docPr id="207225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56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2651" cy="42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28E2" w14:textId="0C060E7E" w:rsidR="00787AB4" w:rsidRDefault="004E7BEE" w:rsidP="00175643">
      <w:proofErr w:type="gramStart"/>
      <w:r>
        <w:t>Output :</w:t>
      </w:r>
      <w:proofErr w:type="gramEnd"/>
      <w:r>
        <w:t xml:space="preserve"> </w:t>
      </w:r>
      <w:r w:rsidR="00027A84">
        <w:t xml:space="preserve">Final </w:t>
      </w:r>
      <w:r w:rsidR="00481C8B">
        <w:t>Iteration</w:t>
      </w:r>
    </w:p>
    <w:p w14:paraId="60527B17" w14:textId="6D95C434" w:rsidR="00787AB4" w:rsidRDefault="004E7BEE" w:rsidP="00175643">
      <w:r w:rsidRPr="00DC520D">
        <w:drawing>
          <wp:inline distT="0" distB="0" distL="0" distR="0" wp14:anchorId="2594F4C1" wp14:editId="7B821269">
            <wp:extent cx="5327073" cy="2471739"/>
            <wp:effectExtent l="0" t="0" r="6985" b="5080"/>
            <wp:docPr id="48627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49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2018" cy="247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C33C" w14:textId="77777777" w:rsidR="00787AB4" w:rsidRDefault="00787AB4" w:rsidP="00175643"/>
    <w:p w14:paraId="13D9B3D1" w14:textId="77777777" w:rsidR="00FE7E50" w:rsidRDefault="00FE7E50" w:rsidP="00175643"/>
    <w:p w14:paraId="5E03C790" w14:textId="77777777" w:rsidR="00FE7E50" w:rsidRDefault="00FE7E50" w:rsidP="00175643"/>
    <w:p w14:paraId="0600E3F1" w14:textId="65037CD6" w:rsidR="000B0810" w:rsidRDefault="00D74AB0" w:rsidP="00175643">
      <w:r>
        <w:lastRenderedPageBreak/>
        <w:t xml:space="preserve">Iteration 1: </w:t>
      </w:r>
    </w:p>
    <w:p w14:paraId="44D1BBB3" w14:textId="4B46616D" w:rsidR="000B0810" w:rsidRDefault="000B0810" w:rsidP="00175643">
      <w:r w:rsidRPr="000B0810">
        <w:drawing>
          <wp:inline distT="0" distB="0" distL="0" distR="0" wp14:anchorId="66146671" wp14:editId="2F8ED1AE">
            <wp:extent cx="4076953" cy="1440872"/>
            <wp:effectExtent l="0" t="0" r="0" b="6985"/>
            <wp:docPr id="11616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5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4673" cy="14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1BFF" w14:textId="77777777" w:rsidR="000B0810" w:rsidRDefault="000B0810" w:rsidP="00175643"/>
    <w:p w14:paraId="310F1BD7" w14:textId="46382544" w:rsidR="004B4E9D" w:rsidRDefault="0054281D" w:rsidP="00175643">
      <w:r w:rsidRPr="0054281D">
        <w:drawing>
          <wp:inline distT="0" distB="0" distL="0" distR="0" wp14:anchorId="72FA8428" wp14:editId="0EB0C723">
            <wp:extent cx="5943600" cy="1896745"/>
            <wp:effectExtent l="0" t="0" r="0" b="8255"/>
            <wp:docPr id="18049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8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BCEF" w14:textId="77777777" w:rsidR="00682013" w:rsidRDefault="00682013" w:rsidP="00175643"/>
    <w:p w14:paraId="00EC8CB0" w14:textId="77777777" w:rsidR="00787AB4" w:rsidRDefault="00787AB4" w:rsidP="00175643"/>
    <w:p w14:paraId="0D8A514E" w14:textId="77777777" w:rsidR="00787AB4" w:rsidRDefault="00787AB4" w:rsidP="00175643"/>
    <w:p w14:paraId="14D21738" w14:textId="0A46FC23" w:rsidR="00787AB4" w:rsidRDefault="00787AB4" w:rsidP="00175643">
      <w:r>
        <w:t xml:space="preserve">Iteration 2: </w:t>
      </w:r>
    </w:p>
    <w:p w14:paraId="2C0382FB" w14:textId="536769E3" w:rsidR="00682013" w:rsidRDefault="008E2A25" w:rsidP="00175643">
      <w:r w:rsidRPr="008E2A25">
        <w:drawing>
          <wp:inline distT="0" distB="0" distL="0" distR="0" wp14:anchorId="41561C8E" wp14:editId="600C5FAF">
            <wp:extent cx="5943600" cy="2621280"/>
            <wp:effectExtent l="0" t="0" r="0" b="7620"/>
            <wp:docPr id="69625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56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2756" w14:textId="7BC9E5E4" w:rsidR="00787AB4" w:rsidRDefault="008E2A25" w:rsidP="00175643">
      <w:r w:rsidRPr="008E2A25">
        <w:lastRenderedPageBreak/>
        <w:drawing>
          <wp:inline distT="0" distB="0" distL="0" distR="0" wp14:anchorId="0B854B53" wp14:editId="7BC3C045">
            <wp:extent cx="5943600" cy="2467610"/>
            <wp:effectExtent l="0" t="0" r="0" b="8890"/>
            <wp:docPr id="118332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202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7841" w14:textId="77777777" w:rsidR="00614680" w:rsidRDefault="00614680" w:rsidP="00175643"/>
    <w:p w14:paraId="1FBD861B" w14:textId="648F2B78" w:rsidR="002B1D74" w:rsidRDefault="002B1D74" w:rsidP="00175643">
      <w:r>
        <w:t xml:space="preserve">Transaction 3: </w:t>
      </w:r>
    </w:p>
    <w:p w14:paraId="49744DB7" w14:textId="5CD1EE42" w:rsidR="002B1D74" w:rsidRDefault="008B1A6B" w:rsidP="00175643">
      <w:r w:rsidRPr="008B1A6B">
        <w:drawing>
          <wp:inline distT="0" distB="0" distL="0" distR="0" wp14:anchorId="7CAE52E8" wp14:editId="2FE535CB">
            <wp:extent cx="4606636" cy="1822968"/>
            <wp:effectExtent l="0" t="0" r="3810" b="6350"/>
            <wp:docPr id="179758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87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465" cy="182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CF74" w14:textId="1CCC7D4C" w:rsidR="002B1D74" w:rsidRDefault="006B51D0" w:rsidP="00175643">
      <w:r w:rsidRPr="006B51D0">
        <w:drawing>
          <wp:inline distT="0" distB="0" distL="0" distR="0" wp14:anchorId="6BEF8374" wp14:editId="4C48781D">
            <wp:extent cx="4246418" cy="2043362"/>
            <wp:effectExtent l="0" t="0" r="1905" b="0"/>
            <wp:docPr id="61735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55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0280" cy="204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A0D4" w14:textId="77777777" w:rsidR="00682013" w:rsidRDefault="00682013" w:rsidP="00175643"/>
    <w:p w14:paraId="1B77712F" w14:textId="5899D00C" w:rsidR="00F3516A" w:rsidRDefault="00F3516A" w:rsidP="00175643">
      <w:proofErr w:type="spellStart"/>
      <w:r>
        <w:t>Itteration</w:t>
      </w:r>
      <w:proofErr w:type="spellEnd"/>
      <w:r>
        <w:t xml:space="preserve"> 4:</w:t>
      </w:r>
    </w:p>
    <w:p w14:paraId="6FA922CB" w14:textId="7618CBA4" w:rsidR="00F3516A" w:rsidRDefault="00CF737B" w:rsidP="00175643">
      <w:r w:rsidRPr="00CF737B">
        <w:lastRenderedPageBreak/>
        <w:drawing>
          <wp:inline distT="0" distB="0" distL="0" distR="0" wp14:anchorId="304948B4" wp14:editId="5052DC1B">
            <wp:extent cx="4565073" cy="2474699"/>
            <wp:effectExtent l="0" t="0" r="6985" b="1905"/>
            <wp:docPr id="164337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73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7296" cy="247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30E8" w14:textId="15D2E821" w:rsidR="003A582B" w:rsidRDefault="00C26C69" w:rsidP="00175643">
      <w:r w:rsidRPr="00C26C69">
        <w:drawing>
          <wp:inline distT="0" distB="0" distL="0" distR="0" wp14:anchorId="54E6A7EF" wp14:editId="7CBBC771">
            <wp:extent cx="4087091" cy="1893336"/>
            <wp:effectExtent l="0" t="0" r="8890" b="0"/>
            <wp:docPr id="21783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33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9062" cy="189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F883" w14:textId="77777777" w:rsidR="003B5B98" w:rsidRDefault="003B5B98" w:rsidP="00175643"/>
    <w:p w14:paraId="673109C5" w14:textId="0F5E2DAF" w:rsidR="003B5B98" w:rsidRDefault="003B5B98" w:rsidP="00175643">
      <w:proofErr w:type="spellStart"/>
      <w:r>
        <w:t>Itteration</w:t>
      </w:r>
      <w:proofErr w:type="spellEnd"/>
      <w:r>
        <w:t xml:space="preserve"> </w:t>
      </w:r>
      <w:r w:rsidR="00907FF4">
        <w:t>5:</w:t>
      </w:r>
    </w:p>
    <w:p w14:paraId="2094ADCF" w14:textId="7145924C" w:rsidR="00110B45" w:rsidRDefault="003F3D93" w:rsidP="00175643">
      <w:r w:rsidRPr="00C26C69">
        <w:drawing>
          <wp:inline distT="0" distB="0" distL="0" distR="0" wp14:anchorId="150A5709" wp14:editId="48B9BDA0">
            <wp:extent cx="4087091" cy="1893336"/>
            <wp:effectExtent l="0" t="0" r="8890" b="0"/>
            <wp:docPr id="198830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33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9062" cy="189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54DC" w14:textId="3970A041" w:rsidR="00421B50" w:rsidRDefault="00306303" w:rsidP="00175643">
      <w:r w:rsidRPr="00306303">
        <w:lastRenderedPageBreak/>
        <w:drawing>
          <wp:inline distT="0" distB="0" distL="0" distR="0" wp14:anchorId="1C5E832B" wp14:editId="05A9B654">
            <wp:extent cx="5181600" cy="2663874"/>
            <wp:effectExtent l="0" t="0" r="0" b="3175"/>
            <wp:docPr id="138204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490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3251" cy="266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3C0D" w14:textId="07D561D6" w:rsidR="00E24C85" w:rsidRDefault="00E24C85" w:rsidP="00175643">
      <w:proofErr w:type="spellStart"/>
      <w:r>
        <w:t>Itteration</w:t>
      </w:r>
      <w:proofErr w:type="spellEnd"/>
      <w:r>
        <w:t xml:space="preserve"> 6: </w:t>
      </w:r>
    </w:p>
    <w:p w14:paraId="2C166307" w14:textId="5498B52A" w:rsidR="00E24C85" w:rsidRDefault="007D1FE4" w:rsidP="00175643">
      <w:r w:rsidRPr="007D1FE4">
        <w:drawing>
          <wp:inline distT="0" distB="0" distL="0" distR="0" wp14:anchorId="3668B7B5" wp14:editId="407090D2">
            <wp:extent cx="4405745" cy="2519182"/>
            <wp:effectExtent l="0" t="0" r="0" b="0"/>
            <wp:docPr id="52597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71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0798" cy="252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9CA5" w14:textId="00445BAE" w:rsidR="00A64765" w:rsidRDefault="00DC520D" w:rsidP="00175643">
      <w:r w:rsidRPr="00DC520D">
        <w:drawing>
          <wp:inline distT="0" distB="0" distL="0" distR="0" wp14:anchorId="597DD3D0" wp14:editId="10A817F9">
            <wp:extent cx="4583389" cy="2126673"/>
            <wp:effectExtent l="0" t="0" r="8255" b="6985"/>
            <wp:docPr id="118664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49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3659" cy="213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93D8" w14:textId="77777777" w:rsidR="00E24C85" w:rsidRDefault="00E24C85" w:rsidP="00175643"/>
    <w:p w14:paraId="3B51DEE2" w14:textId="65F3ED37" w:rsidR="005C6D45" w:rsidRDefault="005C6D45" w:rsidP="003262C8"/>
    <w:sectPr w:rsidR="005C6D45">
      <w:footerReference w:type="default" r:id="rId25"/>
      <w:pgSz w:w="12240" w:h="15840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76117" w14:textId="77777777" w:rsidR="00DC1819" w:rsidRDefault="00DC1819">
      <w:pPr>
        <w:spacing w:line="240" w:lineRule="auto"/>
      </w:pPr>
      <w:r>
        <w:separator/>
      </w:r>
    </w:p>
  </w:endnote>
  <w:endnote w:type="continuationSeparator" w:id="0">
    <w:p w14:paraId="22D25D60" w14:textId="77777777" w:rsidR="00DC1819" w:rsidRDefault="00DC1819">
      <w:pPr>
        <w:spacing w:line="240" w:lineRule="auto"/>
      </w:pPr>
      <w:r>
        <w:continuationSeparator/>
      </w:r>
    </w:p>
  </w:endnote>
  <w:endnote w:type="continuationNotice" w:id="1">
    <w:p w14:paraId="027C4C33" w14:textId="77777777" w:rsidR="00DC1819" w:rsidRDefault="00DC1819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51E58722" w14:textId="77777777" w:rsidR="005C6D45" w:rsidRDefault="002F25A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D7DF1B9" w14:textId="77777777" w:rsidR="005C6D45" w:rsidRDefault="005C6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6D5F6" w14:textId="77777777" w:rsidR="00DC1819" w:rsidRDefault="00DC1819">
      <w:pPr>
        <w:spacing w:line="240" w:lineRule="auto"/>
      </w:pPr>
      <w:r>
        <w:separator/>
      </w:r>
    </w:p>
  </w:footnote>
  <w:footnote w:type="continuationSeparator" w:id="0">
    <w:p w14:paraId="18E06E83" w14:textId="77777777" w:rsidR="00DC1819" w:rsidRDefault="00DC1819">
      <w:pPr>
        <w:spacing w:line="240" w:lineRule="auto"/>
      </w:pPr>
      <w:r>
        <w:continuationSeparator/>
      </w:r>
    </w:p>
  </w:footnote>
  <w:footnote w:type="continuationNotice" w:id="1">
    <w:p w14:paraId="11BB301B" w14:textId="77777777" w:rsidR="00DC1819" w:rsidRDefault="00DC1819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6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54435">
    <w:abstractNumId w:val="15"/>
  </w:num>
  <w:num w:numId="2" w16cid:durableId="1767991920">
    <w:abstractNumId w:val="15"/>
    <w:lvlOverride w:ilvl="0">
      <w:startOverride w:val="1"/>
    </w:lvlOverride>
  </w:num>
  <w:num w:numId="3" w16cid:durableId="1893275148">
    <w:abstractNumId w:val="15"/>
  </w:num>
  <w:num w:numId="4" w16cid:durableId="1536844106">
    <w:abstractNumId w:val="15"/>
    <w:lvlOverride w:ilvl="0">
      <w:startOverride w:val="1"/>
    </w:lvlOverride>
  </w:num>
  <w:num w:numId="5" w16cid:durableId="1166047159">
    <w:abstractNumId w:val="8"/>
  </w:num>
  <w:num w:numId="6" w16cid:durableId="366443828">
    <w:abstractNumId w:val="15"/>
    <w:lvlOverride w:ilvl="0">
      <w:startOverride w:val="1"/>
    </w:lvlOverride>
  </w:num>
  <w:num w:numId="7" w16cid:durableId="183202249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88341341">
    <w:abstractNumId w:val="10"/>
  </w:num>
  <w:num w:numId="9" w16cid:durableId="16460852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683456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35972518">
    <w:abstractNumId w:val="7"/>
  </w:num>
  <w:num w:numId="12" w16cid:durableId="265887223">
    <w:abstractNumId w:val="6"/>
  </w:num>
  <w:num w:numId="13" w16cid:durableId="962731097">
    <w:abstractNumId w:val="5"/>
  </w:num>
  <w:num w:numId="14" w16cid:durableId="448400433">
    <w:abstractNumId w:val="4"/>
  </w:num>
  <w:num w:numId="15" w16cid:durableId="1298992116">
    <w:abstractNumId w:val="3"/>
  </w:num>
  <w:num w:numId="16" w16cid:durableId="817455962">
    <w:abstractNumId w:val="2"/>
  </w:num>
  <w:num w:numId="17" w16cid:durableId="1033724497">
    <w:abstractNumId w:val="1"/>
  </w:num>
  <w:num w:numId="18" w16cid:durableId="1677802617">
    <w:abstractNumId w:val="0"/>
  </w:num>
  <w:num w:numId="19" w16cid:durableId="340279607">
    <w:abstractNumId w:val="16"/>
  </w:num>
  <w:num w:numId="20" w16cid:durableId="1674800681">
    <w:abstractNumId w:val="9"/>
  </w:num>
  <w:num w:numId="21" w16cid:durableId="650406097">
    <w:abstractNumId w:val="14"/>
  </w:num>
  <w:num w:numId="22" w16cid:durableId="1458916933">
    <w:abstractNumId w:val="13"/>
  </w:num>
  <w:num w:numId="23" w16cid:durableId="1850828681">
    <w:abstractNumId w:val="12"/>
  </w:num>
  <w:num w:numId="24" w16cid:durableId="1872186187">
    <w:abstractNumId w:val="11"/>
  </w:num>
  <w:num w:numId="25" w16cid:durableId="211709158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673026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8113208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18493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8354664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529785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1220202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8744107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7736269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7E"/>
    <w:rsid w:val="00016748"/>
    <w:rsid w:val="00027A84"/>
    <w:rsid w:val="00037AF9"/>
    <w:rsid w:val="0006567E"/>
    <w:rsid w:val="000760DB"/>
    <w:rsid w:val="0008017E"/>
    <w:rsid w:val="000874A3"/>
    <w:rsid w:val="000B0810"/>
    <w:rsid w:val="000F00E7"/>
    <w:rsid w:val="000F53B2"/>
    <w:rsid w:val="00110B45"/>
    <w:rsid w:val="0016766E"/>
    <w:rsid w:val="00170063"/>
    <w:rsid w:val="00175643"/>
    <w:rsid w:val="001B2338"/>
    <w:rsid w:val="001D4F4C"/>
    <w:rsid w:val="002061A9"/>
    <w:rsid w:val="002151C3"/>
    <w:rsid w:val="00217B64"/>
    <w:rsid w:val="00235579"/>
    <w:rsid w:val="00250860"/>
    <w:rsid w:val="00257FAA"/>
    <w:rsid w:val="00263938"/>
    <w:rsid w:val="002B1D74"/>
    <w:rsid w:val="002E78EB"/>
    <w:rsid w:val="002F25A8"/>
    <w:rsid w:val="00306303"/>
    <w:rsid w:val="003262C8"/>
    <w:rsid w:val="003407A9"/>
    <w:rsid w:val="00340DC9"/>
    <w:rsid w:val="00347D07"/>
    <w:rsid w:val="00350BD5"/>
    <w:rsid w:val="003A582B"/>
    <w:rsid w:val="003B5B98"/>
    <w:rsid w:val="003F3D93"/>
    <w:rsid w:val="003F4CD2"/>
    <w:rsid w:val="00421B50"/>
    <w:rsid w:val="00444F02"/>
    <w:rsid w:val="00481C8B"/>
    <w:rsid w:val="00490CC6"/>
    <w:rsid w:val="004B4E9D"/>
    <w:rsid w:val="004E7BEE"/>
    <w:rsid w:val="004F05F9"/>
    <w:rsid w:val="0054281D"/>
    <w:rsid w:val="005509B2"/>
    <w:rsid w:val="00555663"/>
    <w:rsid w:val="005556DB"/>
    <w:rsid w:val="005C6D45"/>
    <w:rsid w:val="005D015F"/>
    <w:rsid w:val="005D58F7"/>
    <w:rsid w:val="00614680"/>
    <w:rsid w:val="00617D63"/>
    <w:rsid w:val="00643D1A"/>
    <w:rsid w:val="00667ABF"/>
    <w:rsid w:val="00674588"/>
    <w:rsid w:val="00682013"/>
    <w:rsid w:val="006A7B57"/>
    <w:rsid w:val="006B51D0"/>
    <w:rsid w:val="006D44C5"/>
    <w:rsid w:val="00713672"/>
    <w:rsid w:val="0073562D"/>
    <w:rsid w:val="00787AB4"/>
    <w:rsid w:val="007B07DE"/>
    <w:rsid w:val="007D1FE4"/>
    <w:rsid w:val="007F7836"/>
    <w:rsid w:val="008270A2"/>
    <w:rsid w:val="00853F77"/>
    <w:rsid w:val="00885CE1"/>
    <w:rsid w:val="008907FF"/>
    <w:rsid w:val="0089569D"/>
    <w:rsid w:val="008B1A6B"/>
    <w:rsid w:val="008B696C"/>
    <w:rsid w:val="008B6BEE"/>
    <w:rsid w:val="008D289E"/>
    <w:rsid w:val="008E2A25"/>
    <w:rsid w:val="008F78D7"/>
    <w:rsid w:val="00907FF4"/>
    <w:rsid w:val="009200C1"/>
    <w:rsid w:val="00980085"/>
    <w:rsid w:val="00997127"/>
    <w:rsid w:val="009C3B20"/>
    <w:rsid w:val="009D216F"/>
    <w:rsid w:val="009D3248"/>
    <w:rsid w:val="00A0737F"/>
    <w:rsid w:val="00A64765"/>
    <w:rsid w:val="00A65E8A"/>
    <w:rsid w:val="00A87896"/>
    <w:rsid w:val="00A95AB8"/>
    <w:rsid w:val="00AC1EE7"/>
    <w:rsid w:val="00B2757F"/>
    <w:rsid w:val="00B650C6"/>
    <w:rsid w:val="00BA63C2"/>
    <w:rsid w:val="00BC0357"/>
    <w:rsid w:val="00BC6939"/>
    <w:rsid w:val="00BE1875"/>
    <w:rsid w:val="00BE45C8"/>
    <w:rsid w:val="00BF2331"/>
    <w:rsid w:val="00BF7463"/>
    <w:rsid w:val="00C26C69"/>
    <w:rsid w:val="00C30889"/>
    <w:rsid w:val="00C35A85"/>
    <w:rsid w:val="00C90A2E"/>
    <w:rsid w:val="00CA0A7B"/>
    <w:rsid w:val="00CC5861"/>
    <w:rsid w:val="00CF0F39"/>
    <w:rsid w:val="00CF737B"/>
    <w:rsid w:val="00D30B81"/>
    <w:rsid w:val="00D3649E"/>
    <w:rsid w:val="00D65327"/>
    <w:rsid w:val="00D74AB0"/>
    <w:rsid w:val="00DC1819"/>
    <w:rsid w:val="00DC50D9"/>
    <w:rsid w:val="00DC520D"/>
    <w:rsid w:val="00DE5EE7"/>
    <w:rsid w:val="00DF0FDA"/>
    <w:rsid w:val="00E142DA"/>
    <w:rsid w:val="00E16F51"/>
    <w:rsid w:val="00E24C85"/>
    <w:rsid w:val="00E776D4"/>
    <w:rsid w:val="00EB0B6E"/>
    <w:rsid w:val="00EE70C1"/>
    <w:rsid w:val="00F12302"/>
    <w:rsid w:val="00F169E1"/>
    <w:rsid w:val="00F3516A"/>
    <w:rsid w:val="00F529D5"/>
    <w:rsid w:val="00F77B79"/>
    <w:rsid w:val="00F866A8"/>
    <w:rsid w:val="00FB35C9"/>
    <w:rsid w:val="00FB5B59"/>
    <w:rsid w:val="00FC318F"/>
    <w:rsid w:val="00FD1D72"/>
    <w:rsid w:val="00FE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46D2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unhideWhenUsed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ik\AppData\Local\Microsoft\Office\16.0\DTS\en-IN%7b8FE29D9D-68A0-427B-B7B2-77D1B5E72668%7d\%7b37DA1990-DAFA-49D0-9C0F-E80A4EE01418%7dtf45325165_win32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E7373D-5DCA-4092-912F-7D030B4FE6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EAA2E9E-4E47-497B-A79A-B397382D8E2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8A3276-187E-405F-966A-BDA24FF7DC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5B1B51-5121-472B-BA9E-DC61343F5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{37DA1990-DAFA-49D0-9C0F-E80A4EE01418}tf45325165_win32</Template>
  <TotalTime>0</TotalTime>
  <Pages>7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2025-12-20T08:35:00Z</dcterms:created>
  <dcterms:modified xsi:type="dcterms:W3CDTF">2025-12-20T10:54:00Z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